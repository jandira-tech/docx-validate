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D228" w14:textId="226671B1" w:rsidR="00E45947" w:rsidRDefault="00E45947" w:rsidP="00470D4A">
      <w:pPr>
        <w:pStyle w:val="ListBullet"/>
        <w:numPr>
          <w:ilvl w:val="0"/>
          <w:numId w:val="0"/>
        </w:numPr>
        <w:ind w:left="936"/>
      </w:pPr>
    </w:p>
    <w:sectPr w:rsidR="00E45947">
      <w:footerReference w:type="default" r:id="rId7"/>
      <w:headerReference w:type="first" r:id="rId8"/>
      <w:footerReference w:type="first" r:id="rId9"/>
      <w:pgSz w:w="12240" w:h="15840"/>
      <w:pgMar w:top="1901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0B535" w14:textId="77777777" w:rsidR="00197A3F" w:rsidRDefault="00197A3F">
      <w:pPr>
        <w:spacing w:before="0" w:after="0" w:line="240" w:lineRule="auto"/>
      </w:pPr>
      <w:r>
        <w:separator/>
      </w:r>
    </w:p>
    <w:p w14:paraId="6D34729D" w14:textId="77777777" w:rsidR="00197A3F" w:rsidRDefault="00197A3F"/>
  </w:endnote>
  <w:endnote w:type="continuationSeparator" w:id="0">
    <w:p w14:paraId="67E7A0E4" w14:textId="77777777" w:rsidR="00197A3F" w:rsidRDefault="00197A3F">
      <w:pPr>
        <w:spacing w:before="0" w:after="0" w:line="240" w:lineRule="auto"/>
      </w:pPr>
      <w:r>
        <w:continuationSeparator/>
      </w:r>
    </w:p>
    <w:p w14:paraId="3C143321" w14:textId="77777777" w:rsidR="00197A3F" w:rsidRDefault="00197A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ADA6F8" w14:textId="77777777" w:rsidR="00E45947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A6BB5" w14:textId="0FFB2F73" w:rsidR="009F50C3" w:rsidRPr="009F50C3" w:rsidRDefault="009F50C3">
    <w:pPr>
      <w:pStyle w:val="Footer"/>
      <w:rPr>
        <w:lang w:val="en-AU"/>
      </w:rPr>
    </w:pPr>
    <w:r>
      <w:rPr>
        <w:lang w:val="en-AU"/>
      </w:rPr>
      <w:t>Address: Auckland, New Zealand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0E7C3" w14:textId="77777777" w:rsidR="00197A3F" w:rsidRDefault="00197A3F">
      <w:pPr>
        <w:spacing w:before="0" w:after="0" w:line="240" w:lineRule="auto"/>
      </w:pPr>
      <w:r>
        <w:separator/>
      </w:r>
    </w:p>
    <w:p w14:paraId="1367E0C2" w14:textId="77777777" w:rsidR="00197A3F" w:rsidRDefault="00197A3F"/>
  </w:footnote>
  <w:footnote w:type="continuationSeparator" w:id="0">
    <w:p w14:paraId="3D6A86B2" w14:textId="77777777" w:rsidR="00197A3F" w:rsidRDefault="00197A3F">
      <w:pPr>
        <w:spacing w:before="0" w:after="0" w:line="240" w:lineRule="auto"/>
      </w:pPr>
      <w:r>
        <w:continuationSeparator/>
      </w:r>
    </w:p>
    <w:p w14:paraId="3ABE31BB" w14:textId="77777777" w:rsidR="00197A3F" w:rsidRDefault="00197A3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4EB97" w14:textId="45124825" w:rsidR="009F50C3" w:rsidRDefault="009F50C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96687BC" wp14:editId="482A821F">
          <wp:simplePos x="0" y="0"/>
          <wp:positionH relativeFrom="margin">
            <wp:posOffset>4761230</wp:posOffset>
          </wp:positionH>
          <wp:positionV relativeFrom="margin">
            <wp:posOffset>-800100</wp:posOffset>
          </wp:positionV>
          <wp:extent cx="2107218" cy="400050"/>
          <wp:effectExtent l="0" t="0" r="1270" b="0"/>
          <wp:wrapSquare wrapText="bothSides"/>
          <wp:docPr id="1912529843" name="Picture 2" descr="A 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2529843" name="Picture 2" descr="A blue text on a black background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7218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1DAE7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068622">
    <w:abstractNumId w:val="1"/>
  </w:num>
  <w:num w:numId="2" w16cid:durableId="1329406452">
    <w:abstractNumId w:val="3"/>
  </w:num>
  <w:num w:numId="3" w16cid:durableId="1371955835">
    <w:abstractNumId w:val="0"/>
  </w:num>
  <w:num w:numId="4" w16cid:durableId="1562905085">
    <w:abstractNumId w:val="5"/>
  </w:num>
  <w:num w:numId="5" w16cid:durableId="56323705">
    <w:abstractNumId w:val="4"/>
  </w:num>
  <w:num w:numId="6" w16cid:durableId="1455247592">
    <w:abstractNumId w:val="6"/>
  </w:num>
  <w:num w:numId="7" w16cid:durableId="990253431">
    <w:abstractNumId w:val="2"/>
  </w:num>
  <w:num w:numId="8" w16cid:durableId="4012955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C3"/>
    <w:rsid w:val="00003650"/>
    <w:rsid w:val="00197A3F"/>
    <w:rsid w:val="00470D4A"/>
    <w:rsid w:val="007767E9"/>
    <w:rsid w:val="00927672"/>
    <w:rsid w:val="009F50C3"/>
    <w:rsid w:val="00AB213C"/>
    <w:rsid w:val="00E4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3C07DA"/>
  <w15:chartTrackingRefBased/>
  <w15:docId w15:val="{4998114D-CF83-9945-BF08-CF83E5C3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line="240" w:lineRule="auto"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200" w:line="240" w:lineRule="auto"/>
      <w:outlineLvl w:val="1"/>
    </w:pPr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72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pacing w:val="1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pacing w:val="14"/>
      <w:sz w:val="2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0" w:after="0" w:line="240" w:lineRule="auto"/>
      <w:contextualSpacing/>
    </w:pPr>
    <w:rPr>
      <w:rFonts w:asciiTheme="majorHAnsi" w:eastAsiaTheme="majorEastAsia" w:hAnsiTheme="majorHAnsi" w:cstheme="majorBidi"/>
      <w:caps/>
      <w:color w:val="F98723" w:themeColor="accent2"/>
      <w:spacing w:val="14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F98723" w:themeColor="accent2"/>
      <w:spacing w:val="14"/>
      <w:kern w:val="28"/>
      <w:sz w:val="8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before="0" w:after="720" w:line="240" w:lineRule="auto"/>
      <w:contextualSpacing/>
    </w:pPr>
    <w:rPr>
      <w:rFonts w:eastAsiaTheme="minorEastAsia"/>
      <w:caps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ListBullet">
    <w:name w:val="List Bullet"/>
    <w:basedOn w:val="Normal"/>
    <w:uiPriority w:val="31"/>
    <w:qFormat/>
    <w:pPr>
      <w:numPr>
        <w:numId w:val="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F98723" w:themeColor="accent2"/>
      <w:sz w:val="3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usinessPaper">
    <w:name w:val="Business Paper"/>
    <w:basedOn w:val="Table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color w:val="F98723" w:themeColor="accent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F98723" w:themeColor="accent2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0072C6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99"/>
    <w:unhideWhenUsed/>
    <w:qFormat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Theme="majorHAnsi" w:hAnsiTheme="majorHAnsi"/>
      <w:i/>
      <w:iCs/>
      <w:color w:val="F98723" w:themeColor="accent2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072C6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loyddugmore/Library/Containers/com.microsoft.Word/Data/Library/Application%20Support/Microsoft/Office/16.0/DTS/en-AU%7bD85117FE-100B-1840-B831-552B107934F1%7d/%7bDF4FE2A6-0F29-E549-99F1-0B92D85AD5F1%7dtf10002076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{DF4FE2A6-0F29-E549-99F1-0B92D85AD5F1}tf10002076.dotx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Dugmore</dc:creator>
  <cp:keywords/>
  <dc:description/>
  <cp:lastModifiedBy>Lloyd Dugmore</cp:lastModifiedBy>
  <cp:revision>2</cp:revision>
  <dcterms:created xsi:type="dcterms:W3CDTF">2025-05-19T04:20:00Z</dcterms:created>
  <dcterms:modified xsi:type="dcterms:W3CDTF">2025-08-08T00:56:00Z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TF10002024</vt:lpwstr>
  </property>
</Properties>
</file>